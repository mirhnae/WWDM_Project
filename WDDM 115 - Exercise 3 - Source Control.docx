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3A7E8" w14:textId="07583F5A" w:rsidR="003A5467" w:rsidRPr="003A5467" w:rsidRDefault="003A5467" w:rsidP="003A5467">
      <w:pPr>
        <w:pStyle w:val="Title"/>
        <w:rPr>
          <w:lang w:val="en-CA"/>
        </w:rPr>
      </w:pPr>
      <w:r>
        <w:rPr>
          <w:lang w:val="en-CA"/>
        </w:rPr>
        <w:t xml:space="preserve">Exercise </w:t>
      </w:r>
      <w:r w:rsidR="00501680">
        <w:rPr>
          <w:lang w:val="en-CA"/>
        </w:rPr>
        <w:t>3</w:t>
      </w:r>
      <w:r>
        <w:rPr>
          <w:lang w:val="en-CA"/>
        </w:rPr>
        <w:t xml:space="preserve">: </w:t>
      </w:r>
      <w:r w:rsidR="00501680">
        <w:rPr>
          <w:lang w:val="en-CA"/>
        </w:rPr>
        <w:t>Source Control</w:t>
      </w:r>
    </w:p>
    <w:p w14:paraId="3DE0A1F2" w14:textId="5BC6DF5C" w:rsidR="003A5467" w:rsidRDefault="003A5467" w:rsidP="003A5467">
      <w:pPr>
        <w:pStyle w:val="Subtitle"/>
        <w:rPr>
          <w:lang w:val="en-CA"/>
        </w:rPr>
      </w:pPr>
      <w:r>
        <w:rPr>
          <w:lang w:val="en-CA"/>
        </w:rPr>
        <w:t>WDDM 115 – Tools and Workflow for the Web</w:t>
      </w:r>
    </w:p>
    <w:p w14:paraId="0A15B590" w14:textId="315E2F5C" w:rsidR="00EA640B" w:rsidRPr="00EA640B" w:rsidRDefault="00501680" w:rsidP="00EA640B">
      <w:pPr>
        <w:pStyle w:val="Subtitle"/>
        <w:rPr>
          <w:lang w:val="en-CA"/>
        </w:rPr>
      </w:pPr>
      <w:r>
        <w:rPr>
          <w:lang w:val="en-CA"/>
        </w:rPr>
        <w:t>Version Control</w:t>
      </w:r>
    </w:p>
    <w:p w14:paraId="224CAE0B" w14:textId="36B2B08D" w:rsidR="00B7479C" w:rsidRDefault="003A5467" w:rsidP="00B7479C">
      <w:pPr>
        <w:pStyle w:val="Heading1"/>
      </w:pPr>
      <w:r>
        <w:t>Description</w:t>
      </w:r>
    </w:p>
    <w:p w14:paraId="71F0102E" w14:textId="002BF21C" w:rsidR="00B7479C" w:rsidRDefault="00B7479C" w:rsidP="00501680">
      <w:r>
        <w:t>V</w:t>
      </w:r>
      <w:r w:rsidRPr="00B7479C">
        <w:t>ersion control (also known as revision control, source control, or source code management) is a class of systems responsible for managing changes to computer programs, documents, large web sites, or other collections of information</w:t>
      </w:r>
      <w:r>
        <w:t>.</w:t>
      </w:r>
    </w:p>
    <w:p w14:paraId="2E5E9B5B" w14:textId="72BDAF04" w:rsidR="00501680" w:rsidRPr="00501680" w:rsidRDefault="00501680" w:rsidP="00501680">
      <w:r w:rsidRPr="00501680">
        <w:t>Visual Studio Code has integrated source control management (SCM) and includes Git support out-of-the-box.</w:t>
      </w:r>
      <w:r>
        <w:t xml:space="preserve"> </w:t>
      </w:r>
      <w:r w:rsidRPr="00501680">
        <w:t xml:space="preserve">Git is a free and </w:t>
      </w:r>
      <w:proofErr w:type="gramStart"/>
      <w:r w:rsidRPr="00501680">
        <w:t>open source</w:t>
      </w:r>
      <w:proofErr w:type="gramEnd"/>
      <w:r w:rsidRPr="00501680">
        <w:t xml:space="preserve"> distributed version control system</w:t>
      </w:r>
      <w:r>
        <w:t>.</w:t>
      </w:r>
      <w:r w:rsidRPr="00501680">
        <w:t xml:space="preserve"> Many other source control providers are available through extensions on the VS Code Marketplace.</w:t>
      </w:r>
    </w:p>
    <w:p w14:paraId="4B4BC1C0" w14:textId="277B5A70" w:rsidR="004F5203" w:rsidRPr="004F5203" w:rsidRDefault="009A3619" w:rsidP="009A3619">
      <w:r>
        <w:t xml:space="preserve">For this exercise, </w:t>
      </w:r>
      <w:r w:rsidR="006D54F1">
        <w:t>we</w:t>
      </w:r>
      <w:r>
        <w:t xml:space="preserve"> will </w:t>
      </w:r>
      <w:r w:rsidR="00501680">
        <w:t>start to explore the features of source control integration with Visual Studio Code. This will include installing Git, initializing a repository</w:t>
      </w:r>
      <w:r w:rsidR="00094C47">
        <w:t xml:space="preserve"> (a </w:t>
      </w:r>
      <w:r w:rsidR="00094C47" w:rsidRPr="00094C47">
        <w:t>central location in which data is stored and managed</w:t>
      </w:r>
      <w:r w:rsidR="00094C47">
        <w:t>)</w:t>
      </w:r>
      <w:r w:rsidR="00501680">
        <w:t>, and pushing a commit</w:t>
      </w:r>
      <w:r w:rsidR="00094C47">
        <w:t xml:space="preserve"> (transferring files from local to remote)</w:t>
      </w:r>
      <w:r w:rsidR="00501680">
        <w:t xml:space="preserve"> to upload our work to the cloud, allowing us to back up our work and collaborate in teams.</w:t>
      </w:r>
    </w:p>
    <w:p w14:paraId="01564F70" w14:textId="654A4A21" w:rsidR="00136E5A" w:rsidRDefault="004F5203" w:rsidP="008703F7">
      <w:pPr>
        <w:pStyle w:val="Heading1"/>
      </w:pPr>
      <w:r>
        <w:t>Tasks</w:t>
      </w:r>
    </w:p>
    <w:p w14:paraId="104329B8" w14:textId="6C0B47DA" w:rsidR="009805D5" w:rsidRDefault="009805D5" w:rsidP="00631070">
      <w:pPr>
        <w:pStyle w:val="ListParagraph"/>
        <w:numPr>
          <w:ilvl w:val="0"/>
          <w:numId w:val="1"/>
        </w:numPr>
      </w:pPr>
      <w:r>
        <w:t>Install Git</w:t>
      </w:r>
    </w:p>
    <w:p w14:paraId="74A745C2" w14:textId="68EDAB61" w:rsidR="009805D5" w:rsidRDefault="009805D5" w:rsidP="009805D5">
      <w:pPr>
        <w:pStyle w:val="ListParagraph"/>
        <w:numPr>
          <w:ilvl w:val="1"/>
          <w:numId w:val="1"/>
        </w:numPr>
      </w:pPr>
      <w:hyperlink r:id="rId7" w:history="1">
        <w:r w:rsidRPr="009C745C">
          <w:rPr>
            <w:rStyle w:val="Hyperlink"/>
          </w:rPr>
          <w:t>https://git-scm.com/</w:t>
        </w:r>
      </w:hyperlink>
    </w:p>
    <w:p w14:paraId="7E741C33" w14:textId="49244A4C" w:rsidR="00845167" w:rsidRDefault="00845167" w:rsidP="00631070">
      <w:pPr>
        <w:pStyle w:val="ListParagraph"/>
        <w:numPr>
          <w:ilvl w:val="0"/>
          <w:numId w:val="1"/>
        </w:numPr>
      </w:pPr>
      <w:r>
        <w:t xml:space="preserve">Navigate to the </w:t>
      </w:r>
      <w:r w:rsidR="00D95140">
        <w:rPr>
          <w:b/>
          <w:bCs/>
        </w:rPr>
        <w:t>Source Control</w:t>
      </w:r>
      <w:r>
        <w:t xml:space="preserve"> tab in Visual Studio Code</w:t>
      </w:r>
    </w:p>
    <w:p w14:paraId="31C44C09" w14:textId="621F4C5F" w:rsidR="0078742E" w:rsidRPr="00845167" w:rsidRDefault="00D95140" w:rsidP="00845167">
      <w:pPr>
        <w:rPr>
          <w:rStyle w:val="tagcolor"/>
        </w:rPr>
      </w:pPr>
      <w:r>
        <w:rPr>
          <w:noProof/>
        </w:rPr>
        <w:drawing>
          <wp:inline distT="0" distB="0" distL="0" distR="0" wp14:anchorId="65C1CAB3" wp14:editId="6DE177B2">
            <wp:extent cx="1682963" cy="3104866"/>
            <wp:effectExtent l="0" t="0" r="0" b="63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3256" cy="3123856"/>
                    </a:xfrm>
                    <a:prstGeom prst="rect">
                      <a:avLst/>
                    </a:prstGeom>
                  </pic:spPr>
                </pic:pic>
              </a:graphicData>
            </a:graphic>
          </wp:inline>
        </w:drawing>
      </w:r>
    </w:p>
    <w:p w14:paraId="1B7B8ABC" w14:textId="1E6ADF41" w:rsidR="00B7477D" w:rsidRDefault="00D95140" w:rsidP="00D95140">
      <w:pPr>
        <w:pStyle w:val="ListParagraph"/>
        <w:numPr>
          <w:ilvl w:val="0"/>
          <w:numId w:val="1"/>
        </w:numPr>
        <w:rPr>
          <w:rStyle w:val="tagcolor"/>
        </w:rPr>
      </w:pPr>
      <w:r>
        <w:rPr>
          <w:rStyle w:val="tagcolor"/>
        </w:rPr>
        <w:t>Initialize the repository</w:t>
      </w:r>
    </w:p>
    <w:p w14:paraId="3A3B51C1" w14:textId="77777777" w:rsidR="00B54655" w:rsidRDefault="00B54655" w:rsidP="00B54655">
      <w:pPr>
        <w:pStyle w:val="ListParagraph"/>
        <w:numPr>
          <w:ilvl w:val="1"/>
          <w:numId w:val="1"/>
        </w:numPr>
        <w:rPr>
          <w:rStyle w:val="tagcolor"/>
        </w:rPr>
      </w:pPr>
      <w:r w:rsidRPr="00B54655">
        <w:rPr>
          <w:rStyle w:val="tagcolor"/>
        </w:rPr>
        <w:t xml:space="preserve">This will create a </w:t>
      </w:r>
      <w:proofErr w:type="gramStart"/>
      <w:r w:rsidRPr="00B54655">
        <w:rPr>
          <w:rStyle w:val="tagcolor"/>
        </w:rPr>
        <w:t>local .git</w:t>
      </w:r>
      <w:proofErr w:type="gramEnd"/>
      <w:r w:rsidRPr="00B54655">
        <w:rPr>
          <w:rStyle w:val="tagcolor"/>
        </w:rPr>
        <w:t xml:space="preserve"> folder in the local folder</w:t>
      </w:r>
    </w:p>
    <w:p w14:paraId="644141DE" w14:textId="7512514D" w:rsidR="00B54655" w:rsidRPr="00B54655" w:rsidRDefault="00B54655" w:rsidP="00B54655">
      <w:pPr>
        <w:pStyle w:val="ListParagraph"/>
        <w:numPr>
          <w:ilvl w:val="1"/>
          <w:numId w:val="1"/>
        </w:numPr>
        <w:rPr>
          <w:rStyle w:val="tagcolor"/>
        </w:rPr>
      </w:pPr>
      <w:proofErr w:type="gramStart"/>
      <w:r w:rsidRPr="00B54655">
        <w:rPr>
          <w:rStyle w:val="tagcolor"/>
        </w:rPr>
        <w:t>This .git</w:t>
      </w:r>
      <w:proofErr w:type="gramEnd"/>
      <w:r w:rsidRPr="00B54655">
        <w:rPr>
          <w:rStyle w:val="tagcolor"/>
        </w:rPr>
        <w:t xml:space="preserve"> folder is the folder which does the magic and keeps each and every detail about local branches, remote branches, local check-ins, log history and</w:t>
      </w:r>
      <w:r>
        <w:rPr>
          <w:rStyle w:val="tagcolor"/>
        </w:rPr>
        <w:t xml:space="preserve"> </w:t>
      </w:r>
      <w:r>
        <w:rPr>
          <w:rStyle w:val="tagcolor"/>
        </w:rPr>
        <w:lastRenderedPageBreak/>
        <w:t>other information</w:t>
      </w:r>
    </w:p>
    <w:p w14:paraId="5895A05B" w14:textId="77777777" w:rsidR="00B54655" w:rsidRDefault="00B54655" w:rsidP="00B54655">
      <w:pPr>
        <w:pStyle w:val="ListParagraph"/>
        <w:numPr>
          <w:ilvl w:val="1"/>
          <w:numId w:val="1"/>
        </w:numPr>
        <w:rPr>
          <w:rStyle w:val="tagcolor"/>
        </w:rPr>
      </w:pPr>
      <w:r w:rsidRPr="00B54655">
        <w:rPr>
          <w:rStyle w:val="tagcolor"/>
        </w:rPr>
        <w:t>Once the repository is initialized, the complete folder where the Git has been initialized would start to be tracked</w:t>
      </w:r>
    </w:p>
    <w:p w14:paraId="3A2D6673" w14:textId="4F0A6EFA" w:rsidR="00B54655" w:rsidRDefault="00B54655" w:rsidP="00B54655">
      <w:pPr>
        <w:pStyle w:val="ListParagraph"/>
        <w:numPr>
          <w:ilvl w:val="1"/>
          <w:numId w:val="1"/>
        </w:numPr>
        <w:rPr>
          <w:rStyle w:val="tagcolor"/>
        </w:rPr>
      </w:pPr>
      <w:r w:rsidRPr="00B54655">
        <w:rPr>
          <w:rStyle w:val="tagcolor"/>
        </w:rPr>
        <w:t>Now git would start tracking this folder and shows the changes made within this folder.</w:t>
      </w:r>
    </w:p>
    <w:p w14:paraId="79E784A2" w14:textId="66C54D25" w:rsidR="00D95140" w:rsidRDefault="00D95140" w:rsidP="00D95140">
      <w:pPr>
        <w:pStyle w:val="ListParagraph"/>
        <w:numPr>
          <w:ilvl w:val="1"/>
          <w:numId w:val="1"/>
        </w:numPr>
        <w:rPr>
          <w:rStyle w:val="tagcolor"/>
        </w:rPr>
      </w:pPr>
      <w:r>
        <w:rPr>
          <w:rStyle w:val="tagcolor"/>
        </w:rPr>
        <w:t xml:space="preserve">Notice the files have a </w:t>
      </w:r>
      <w:r>
        <w:rPr>
          <w:rStyle w:val="tagcolor"/>
          <w:b/>
          <w:bCs/>
        </w:rPr>
        <w:t>U</w:t>
      </w:r>
      <w:r>
        <w:rPr>
          <w:rStyle w:val="tagcolor"/>
        </w:rPr>
        <w:t xml:space="preserve"> icon as they are currently untracked in source control.</w:t>
      </w:r>
    </w:p>
    <w:p w14:paraId="27D3B88C" w14:textId="045A7EA6" w:rsidR="00845167" w:rsidRDefault="00D95140" w:rsidP="00845167">
      <w:pPr>
        <w:pStyle w:val="ListParagraph"/>
        <w:numPr>
          <w:ilvl w:val="0"/>
          <w:numId w:val="1"/>
        </w:numPr>
        <w:rPr>
          <w:rStyle w:val="tagcolor"/>
        </w:rPr>
      </w:pPr>
      <w:r>
        <w:rPr>
          <w:rStyle w:val="tagcolor"/>
        </w:rPr>
        <w:t xml:space="preserve">Stage all the files </w:t>
      </w:r>
      <w:r w:rsidR="009711EA">
        <w:rPr>
          <w:rStyle w:val="tagcolor"/>
        </w:rPr>
        <w:t xml:space="preserve">you wish to upload </w:t>
      </w:r>
      <w:r w:rsidR="00D8651E">
        <w:rPr>
          <w:rStyle w:val="tagcolor"/>
        </w:rPr>
        <w:t xml:space="preserve">using the </w:t>
      </w:r>
      <w:r w:rsidR="00D8651E">
        <w:rPr>
          <w:rStyle w:val="tagcolor"/>
          <w:b/>
          <w:bCs/>
        </w:rPr>
        <w:t>+</w:t>
      </w:r>
      <w:r w:rsidR="00D8651E">
        <w:rPr>
          <w:rStyle w:val="tagcolor"/>
        </w:rPr>
        <w:t xml:space="preserve"> button when hovering over each file</w:t>
      </w:r>
    </w:p>
    <w:p w14:paraId="6D5126E6" w14:textId="4B760809" w:rsidR="00D8651E" w:rsidRDefault="00D8651E" w:rsidP="00D8651E">
      <w:pPr>
        <w:pStyle w:val="ListParagraph"/>
        <w:numPr>
          <w:ilvl w:val="1"/>
          <w:numId w:val="1"/>
        </w:numPr>
        <w:rPr>
          <w:rStyle w:val="tagcolor"/>
        </w:rPr>
      </w:pPr>
      <w:r>
        <w:rPr>
          <w:rStyle w:val="tagcolor"/>
        </w:rPr>
        <w:t xml:space="preserve">This allows you to decide which files to </w:t>
      </w:r>
      <w:r w:rsidR="009711EA">
        <w:rPr>
          <w:rStyle w:val="tagcolor"/>
        </w:rPr>
        <w:t>commit</w:t>
      </w:r>
      <w:r>
        <w:rPr>
          <w:rStyle w:val="tagcolor"/>
        </w:rPr>
        <w:t>, and which to discard</w:t>
      </w:r>
    </w:p>
    <w:p w14:paraId="07DA025E" w14:textId="7D172AE5" w:rsidR="00D8651E" w:rsidRDefault="00D8651E" w:rsidP="00D8651E">
      <w:pPr>
        <w:rPr>
          <w:rStyle w:val="tagcolor"/>
        </w:rPr>
      </w:pPr>
      <w:r>
        <w:rPr>
          <w:noProof/>
        </w:rPr>
        <w:drawing>
          <wp:inline distT="0" distB="0" distL="0" distR="0" wp14:anchorId="7CD58049" wp14:editId="15F562F2">
            <wp:extent cx="2941871" cy="2606722"/>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66050" cy="2628146"/>
                    </a:xfrm>
                    <a:prstGeom prst="rect">
                      <a:avLst/>
                    </a:prstGeom>
                  </pic:spPr>
                </pic:pic>
              </a:graphicData>
            </a:graphic>
          </wp:inline>
        </w:drawing>
      </w:r>
    </w:p>
    <w:p w14:paraId="5AACCBF8" w14:textId="49F9DB47" w:rsidR="009711EA" w:rsidRDefault="009711EA" w:rsidP="004235A2">
      <w:pPr>
        <w:pStyle w:val="ListParagraph"/>
        <w:numPr>
          <w:ilvl w:val="0"/>
          <w:numId w:val="1"/>
        </w:numPr>
        <w:rPr>
          <w:rStyle w:val="tagcolor"/>
        </w:rPr>
      </w:pPr>
      <w:r>
        <w:rPr>
          <w:rStyle w:val="tagcolor"/>
        </w:rPr>
        <w:t>Add a helpful message to the commit for future reference</w:t>
      </w:r>
    </w:p>
    <w:p w14:paraId="115E060B" w14:textId="2F2AADB5" w:rsidR="00233A50" w:rsidRDefault="00233A50" w:rsidP="00233A50">
      <w:pPr>
        <w:pStyle w:val="ListParagraph"/>
        <w:numPr>
          <w:ilvl w:val="1"/>
          <w:numId w:val="1"/>
        </w:numPr>
        <w:rPr>
          <w:rStyle w:val="tagcolor"/>
        </w:rPr>
      </w:pPr>
      <w:r>
        <w:rPr>
          <w:rStyle w:val="tagcolor"/>
        </w:rPr>
        <w:t>Commit messages are very important because if you ever need to go back to your previous work, you can see exactly what you did in each commit based on the message</w:t>
      </w:r>
    </w:p>
    <w:p w14:paraId="55BC59C9" w14:textId="0BB654F1" w:rsidR="009711EA" w:rsidRDefault="004235A2" w:rsidP="009711EA">
      <w:pPr>
        <w:pStyle w:val="ListParagraph"/>
        <w:numPr>
          <w:ilvl w:val="0"/>
          <w:numId w:val="1"/>
        </w:numPr>
        <w:rPr>
          <w:rStyle w:val="tagcolor"/>
        </w:rPr>
      </w:pPr>
      <w:r>
        <w:rPr>
          <w:noProof/>
        </w:rPr>
        <w:drawing>
          <wp:anchor distT="0" distB="0" distL="114300" distR="114300" simplePos="0" relativeHeight="251658240" behindDoc="0" locked="0" layoutInCell="1" allowOverlap="1" wp14:anchorId="07EC3E87" wp14:editId="6CE54823">
            <wp:simplePos x="0" y="0"/>
            <wp:positionH relativeFrom="margin">
              <wp:align>left</wp:align>
            </wp:positionH>
            <wp:positionV relativeFrom="paragraph">
              <wp:posOffset>323215</wp:posOffset>
            </wp:positionV>
            <wp:extent cx="3439160" cy="2299970"/>
            <wp:effectExtent l="0" t="0" r="8890" b="508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160" cy="2299970"/>
                    </a:xfrm>
                    <a:prstGeom prst="rect">
                      <a:avLst/>
                    </a:prstGeom>
                  </pic:spPr>
                </pic:pic>
              </a:graphicData>
            </a:graphic>
            <wp14:sizeRelH relativeFrom="margin">
              <wp14:pctWidth>0</wp14:pctWidth>
            </wp14:sizeRelH>
            <wp14:sizeRelV relativeFrom="margin">
              <wp14:pctHeight>0</wp14:pctHeight>
            </wp14:sizeRelV>
          </wp:anchor>
        </w:drawing>
      </w:r>
      <w:r w:rsidR="009711EA" w:rsidRPr="009711EA">
        <w:rPr>
          <w:rStyle w:val="tagcolor"/>
        </w:rPr>
        <w:t xml:space="preserve">Commit &amp; </w:t>
      </w:r>
      <w:proofErr w:type="gramStart"/>
      <w:r w:rsidR="009711EA" w:rsidRPr="009711EA">
        <w:rPr>
          <w:rStyle w:val="tagcolor"/>
        </w:rPr>
        <w:t>Push</w:t>
      </w:r>
      <w:proofErr w:type="gramEnd"/>
      <w:r w:rsidR="009711EA" w:rsidRPr="009711EA">
        <w:rPr>
          <w:rStyle w:val="tagcolor"/>
        </w:rPr>
        <w:t xml:space="preserve"> the files to upload them to the Git server</w:t>
      </w:r>
    </w:p>
    <w:p w14:paraId="4C410F93" w14:textId="7FCA373E" w:rsidR="004235A2" w:rsidRDefault="004235A2" w:rsidP="004235A2">
      <w:pPr>
        <w:rPr>
          <w:rStyle w:val="tagcolor"/>
        </w:rPr>
      </w:pPr>
      <w:r>
        <w:rPr>
          <w:rStyle w:val="tagcolor"/>
        </w:rPr>
        <w:br w:type="textWrapping" w:clear="all"/>
      </w:r>
    </w:p>
    <w:p w14:paraId="44BAFCDC" w14:textId="59016814" w:rsidR="004235A2" w:rsidRDefault="00032B12" w:rsidP="009711EA">
      <w:pPr>
        <w:pStyle w:val="ListParagraph"/>
        <w:numPr>
          <w:ilvl w:val="0"/>
          <w:numId w:val="1"/>
        </w:numPr>
        <w:rPr>
          <w:rStyle w:val="tagcolor"/>
        </w:rPr>
      </w:pPr>
      <w:r>
        <w:rPr>
          <w:rStyle w:val="tagcolor"/>
        </w:rPr>
        <w:t>At this point, you may need to add a remote using GitHub</w:t>
      </w:r>
    </w:p>
    <w:p w14:paraId="2602AAD9" w14:textId="2AD41FD1" w:rsidR="00032B12" w:rsidRDefault="00032B12" w:rsidP="00032B12">
      <w:pPr>
        <w:pStyle w:val="ListParagraph"/>
        <w:numPr>
          <w:ilvl w:val="1"/>
          <w:numId w:val="1"/>
        </w:numPr>
        <w:rPr>
          <w:rStyle w:val="tagcolor"/>
        </w:rPr>
      </w:pPr>
      <w:r>
        <w:rPr>
          <w:rStyle w:val="tagcolor"/>
        </w:rPr>
        <w:t>You will need to create a free GitHub account if you don’t have one already</w:t>
      </w:r>
    </w:p>
    <w:p w14:paraId="14A2A441" w14:textId="3E841E44" w:rsidR="00032B12" w:rsidRDefault="00032B12" w:rsidP="00032B12">
      <w:pPr>
        <w:pStyle w:val="ListParagraph"/>
        <w:rPr>
          <w:rStyle w:val="tagcolor"/>
        </w:rPr>
      </w:pPr>
    </w:p>
    <w:p w14:paraId="6D89E992" w14:textId="7271C9C0" w:rsidR="00032B12" w:rsidRDefault="00032B12" w:rsidP="00032B12">
      <w:pPr>
        <w:pStyle w:val="ListParagraph"/>
        <w:rPr>
          <w:rStyle w:val="tagcolor"/>
        </w:rPr>
      </w:pPr>
      <w:r>
        <w:rPr>
          <w:noProof/>
        </w:rPr>
        <w:drawing>
          <wp:inline distT="0" distB="0" distL="0" distR="0" wp14:anchorId="1255BB98" wp14:editId="089BB87E">
            <wp:extent cx="1955871" cy="791570"/>
            <wp:effectExtent l="0" t="0" r="6350" b="889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2337" cy="798234"/>
                    </a:xfrm>
                    <a:prstGeom prst="rect">
                      <a:avLst/>
                    </a:prstGeom>
                  </pic:spPr>
                </pic:pic>
              </a:graphicData>
            </a:graphic>
          </wp:inline>
        </w:drawing>
      </w:r>
    </w:p>
    <w:p w14:paraId="4CD99141" w14:textId="77777777" w:rsidR="00032B12" w:rsidRDefault="00032B12" w:rsidP="00032B12">
      <w:pPr>
        <w:pStyle w:val="ListParagraph"/>
        <w:rPr>
          <w:rStyle w:val="tagcolor"/>
        </w:rPr>
      </w:pPr>
    </w:p>
    <w:p w14:paraId="42DEC339" w14:textId="4F707CF6" w:rsidR="00032B12" w:rsidRDefault="00032B12" w:rsidP="009711EA">
      <w:pPr>
        <w:pStyle w:val="ListParagraph"/>
        <w:numPr>
          <w:ilvl w:val="0"/>
          <w:numId w:val="1"/>
        </w:numPr>
        <w:rPr>
          <w:rStyle w:val="tagcolor"/>
        </w:rPr>
      </w:pPr>
      <w:r>
        <w:rPr>
          <w:rStyle w:val="tagcolor"/>
        </w:rPr>
        <w:t>Authorize GitHub for VS Code</w:t>
      </w:r>
    </w:p>
    <w:p w14:paraId="2976B652" w14:textId="0FE35D0F" w:rsidR="00032B12" w:rsidRPr="009711EA" w:rsidRDefault="00032B12" w:rsidP="00032B12">
      <w:pPr>
        <w:rPr>
          <w:rStyle w:val="tagcolor"/>
        </w:rPr>
      </w:pPr>
      <w:r>
        <w:rPr>
          <w:noProof/>
        </w:rPr>
        <w:drawing>
          <wp:inline distT="0" distB="0" distL="0" distR="0" wp14:anchorId="2075BB67" wp14:editId="5B2DC762">
            <wp:extent cx="3023386" cy="4483290"/>
            <wp:effectExtent l="0" t="0" r="5715" b="0"/>
            <wp:docPr id="10" name="Picture 1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8581" cy="4490994"/>
                    </a:xfrm>
                    <a:prstGeom prst="rect">
                      <a:avLst/>
                    </a:prstGeom>
                  </pic:spPr>
                </pic:pic>
              </a:graphicData>
            </a:graphic>
          </wp:inline>
        </w:drawing>
      </w:r>
    </w:p>
    <w:p w14:paraId="753377A5" w14:textId="5E4AEE9F" w:rsidR="009711EA" w:rsidRDefault="00032B12" w:rsidP="00D8651E">
      <w:pPr>
        <w:pStyle w:val="ListParagraph"/>
        <w:numPr>
          <w:ilvl w:val="0"/>
          <w:numId w:val="1"/>
        </w:numPr>
        <w:rPr>
          <w:rStyle w:val="tagcolor"/>
        </w:rPr>
      </w:pPr>
      <w:r>
        <w:rPr>
          <w:rStyle w:val="tagcolor"/>
        </w:rPr>
        <w:t>Allow the extension to open the URI</w:t>
      </w:r>
    </w:p>
    <w:p w14:paraId="7AE8BA0D" w14:textId="55E006B9" w:rsidR="00EA000F" w:rsidRDefault="00032B12" w:rsidP="00740AE8">
      <w:pPr>
        <w:rPr>
          <w:rStyle w:val="tagcolor"/>
        </w:rPr>
      </w:pPr>
      <w:r>
        <w:rPr>
          <w:noProof/>
        </w:rPr>
        <w:drawing>
          <wp:inline distT="0" distB="0" distL="0" distR="0" wp14:anchorId="63AB8612" wp14:editId="46434F48">
            <wp:extent cx="2402043" cy="9144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4271" cy="919055"/>
                    </a:xfrm>
                    <a:prstGeom prst="rect">
                      <a:avLst/>
                    </a:prstGeom>
                  </pic:spPr>
                </pic:pic>
              </a:graphicData>
            </a:graphic>
          </wp:inline>
        </w:drawing>
      </w:r>
    </w:p>
    <w:p w14:paraId="221BC492" w14:textId="77777777" w:rsidR="00EA000F" w:rsidRDefault="00EA000F" w:rsidP="00EA000F">
      <w:pPr>
        <w:rPr>
          <w:rStyle w:val="tagcolor"/>
        </w:rPr>
      </w:pPr>
    </w:p>
    <w:p w14:paraId="3FB87131" w14:textId="5C9A0F48" w:rsidR="000738FE" w:rsidRDefault="000738FE" w:rsidP="000738FE">
      <w:pPr>
        <w:pStyle w:val="ListParagraph"/>
        <w:numPr>
          <w:ilvl w:val="0"/>
          <w:numId w:val="1"/>
        </w:numPr>
        <w:rPr>
          <w:rStyle w:val="tagcolor"/>
        </w:rPr>
      </w:pPr>
      <w:r>
        <w:rPr>
          <w:rStyle w:val="tagcolor"/>
        </w:rPr>
        <w:t>In the GitHub dashboard, create a new repository</w:t>
      </w:r>
    </w:p>
    <w:p w14:paraId="1D491773" w14:textId="199DDC66" w:rsidR="000738FE" w:rsidRDefault="000738FE" w:rsidP="000738FE">
      <w:pPr>
        <w:rPr>
          <w:rStyle w:val="tagcolor"/>
        </w:rPr>
      </w:pPr>
      <w:r>
        <w:rPr>
          <w:noProof/>
        </w:rPr>
        <w:lastRenderedPageBreak/>
        <w:drawing>
          <wp:inline distT="0" distB="0" distL="0" distR="0" wp14:anchorId="6AC1F3E7" wp14:editId="7C671502">
            <wp:extent cx="3358909" cy="1992573"/>
            <wp:effectExtent l="0" t="0" r="0" b="825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3945" cy="1995560"/>
                    </a:xfrm>
                    <a:prstGeom prst="rect">
                      <a:avLst/>
                    </a:prstGeom>
                  </pic:spPr>
                </pic:pic>
              </a:graphicData>
            </a:graphic>
          </wp:inline>
        </w:drawing>
      </w:r>
    </w:p>
    <w:p w14:paraId="04FAFB7F" w14:textId="040FEA07" w:rsidR="000738FE" w:rsidRDefault="000738FE" w:rsidP="00740AE8">
      <w:pPr>
        <w:rPr>
          <w:rStyle w:val="tagcolor"/>
        </w:rPr>
      </w:pPr>
      <w:r>
        <w:rPr>
          <w:noProof/>
        </w:rPr>
        <w:drawing>
          <wp:inline distT="0" distB="0" distL="0" distR="0" wp14:anchorId="0E05C3DD" wp14:editId="38428ACD">
            <wp:extent cx="3839429" cy="4728949"/>
            <wp:effectExtent l="0" t="0" r="889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571" cy="4740208"/>
                    </a:xfrm>
                    <a:prstGeom prst="rect">
                      <a:avLst/>
                    </a:prstGeom>
                  </pic:spPr>
                </pic:pic>
              </a:graphicData>
            </a:graphic>
          </wp:inline>
        </w:drawing>
      </w:r>
    </w:p>
    <w:p w14:paraId="746D4F34" w14:textId="410D8BC9" w:rsidR="000738FE" w:rsidRDefault="000738FE" w:rsidP="000738FE">
      <w:pPr>
        <w:pStyle w:val="ListParagraph"/>
        <w:numPr>
          <w:ilvl w:val="0"/>
          <w:numId w:val="1"/>
        </w:numPr>
        <w:rPr>
          <w:rStyle w:val="tagcolor"/>
        </w:rPr>
      </w:pPr>
      <w:r>
        <w:rPr>
          <w:rStyle w:val="tagcolor"/>
        </w:rPr>
        <w:t>Select ‘Remote &gt; Add Remote…’</w:t>
      </w:r>
    </w:p>
    <w:p w14:paraId="1F95A839" w14:textId="4932F597" w:rsidR="000738FE" w:rsidRDefault="000738FE" w:rsidP="000738FE">
      <w:pPr>
        <w:rPr>
          <w:rStyle w:val="tagcolor"/>
        </w:rPr>
      </w:pPr>
      <w:r>
        <w:rPr>
          <w:noProof/>
        </w:rPr>
        <w:lastRenderedPageBreak/>
        <w:drawing>
          <wp:inline distT="0" distB="0" distL="0" distR="0" wp14:anchorId="43046BF6" wp14:editId="13410946">
            <wp:extent cx="3153754" cy="2224585"/>
            <wp:effectExtent l="0" t="0" r="8890" b="4445"/>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6211" cy="2233372"/>
                    </a:xfrm>
                    <a:prstGeom prst="rect">
                      <a:avLst/>
                    </a:prstGeom>
                  </pic:spPr>
                </pic:pic>
              </a:graphicData>
            </a:graphic>
          </wp:inline>
        </w:drawing>
      </w:r>
    </w:p>
    <w:p w14:paraId="4431081A" w14:textId="5AABAAA2" w:rsidR="000738FE" w:rsidRDefault="000738FE" w:rsidP="000738FE">
      <w:pPr>
        <w:pStyle w:val="ListParagraph"/>
        <w:numPr>
          <w:ilvl w:val="0"/>
          <w:numId w:val="1"/>
        </w:numPr>
        <w:rPr>
          <w:rStyle w:val="tagcolor"/>
        </w:rPr>
      </w:pPr>
      <w:r>
        <w:rPr>
          <w:rStyle w:val="tagcolor"/>
        </w:rPr>
        <w:t>Select Add remote from GitHub</w:t>
      </w:r>
    </w:p>
    <w:p w14:paraId="51A97E3E" w14:textId="3AC9E4C7" w:rsidR="000738FE" w:rsidRDefault="000738FE" w:rsidP="000738FE">
      <w:pPr>
        <w:rPr>
          <w:rStyle w:val="tagcolor"/>
        </w:rPr>
      </w:pPr>
      <w:r>
        <w:rPr>
          <w:noProof/>
        </w:rPr>
        <w:drawing>
          <wp:inline distT="0" distB="0" distL="0" distR="0" wp14:anchorId="6E5A7B1C" wp14:editId="1932A4A0">
            <wp:extent cx="5467985" cy="548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467985" cy="548640"/>
                    </a:xfrm>
                    <a:prstGeom prst="rect">
                      <a:avLst/>
                    </a:prstGeom>
                  </pic:spPr>
                </pic:pic>
              </a:graphicData>
            </a:graphic>
          </wp:inline>
        </w:drawing>
      </w:r>
    </w:p>
    <w:p w14:paraId="118999DE" w14:textId="43A29DD2" w:rsidR="000738FE" w:rsidRDefault="00740AE8" w:rsidP="000738FE">
      <w:pPr>
        <w:pStyle w:val="ListParagraph"/>
        <w:numPr>
          <w:ilvl w:val="0"/>
          <w:numId w:val="1"/>
        </w:numPr>
        <w:rPr>
          <w:rStyle w:val="tagcolor"/>
        </w:rPr>
      </w:pPr>
      <w:r>
        <w:rPr>
          <w:rStyle w:val="tagcolor"/>
        </w:rPr>
        <w:t>Select the repository you just created in GitHub</w:t>
      </w:r>
    </w:p>
    <w:p w14:paraId="508D5D00" w14:textId="58A6C703" w:rsidR="00740AE8" w:rsidRDefault="00740AE8" w:rsidP="00740AE8">
      <w:pPr>
        <w:rPr>
          <w:rStyle w:val="tagcolor"/>
        </w:rPr>
      </w:pPr>
      <w:r>
        <w:rPr>
          <w:noProof/>
        </w:rPr>
        <w:drawing>
          <wp:inline distT="0" distB="0" distL="0" distR="0" wp14:anchorId="112DB3E1" wp14:editId="6BC7E6A3">
            <wp:extent cx="5467985" cy="76517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67985" cy="765175"/>
                    </a:xfrm>
                    <a:prstGeom prst="rect">
                      <a:avLst/>
                    </a:prstGeom>
                  </pic:spPr>
                </pic:pic>
              </a:graphicData>
            </a:graphic>
          </wp:inline>
        </w:drawing>
      </w:r>
    </w:p>
    <w:p w14:paraId="3AA19D54" w14:textId="32B35734" w:rsidR="00233A50" w:rsidRDefault="00233A50" w:rsidP="00740AE8">
      <w:pPr>
        <w:pStyle w:val="ListParagraph"/>
        <w:numPr>
          <w:ilvl w:val="0"/>
          <w:numId w:val="1"/>
        </w:numPr>
        <w:rPr>
          <w:rStyle w:val="tagcolor"/>
        </w:rPr>
      </w:pPr>
      <w:r>
        <w:rPr>
          <w:rStyle w:val="tagcolor"/>
        </w:rPr>
        <w:t>Provide a name for the remote</w:t>
      </w:r>
    </w:p>
    <w:p w14:paraId="25253D8F" w14:textId="346285FA" w:rsidR="00233A50" w:rsidRDefault="00233A50" w:rsidP="00233A50">
      <w:pPr>
        <w:rPr>
          <w:rStyle w:val="tagcolor"/>
        </w:rPr>
      </w:pPr>
      <w:r>
        <w:rPr>
          <w:noProof/>
        </w:rPr>
        <w:drawing>
          <wp:inline distT="0" distB="0" distL="0" distR="0" wp14:anchorId="42BA98E5" wp14:editId="1A88C42E">
            <wp:extent cx="5467985" cy="553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467985" cy="553085"/>
                    </a:xfrm>
                    <a:prstGeom prst="rect">
                      <a:avLst/>
                    </a:prstGeom>
                  </pic:spPr>
                </pic:pic>
              </a:graphicData>
            </a:graphic>
          </wp:inline>
        </w:drawing>
      </w:r>
    </w:p>
    <w:p w14:paraId="4351F66A" w14:textId="4B313A97" w:rsidR="00740AE8" w:rsidRDefault="00740AE8" w:rsidP="00740AE8">
      <w:pPr>
        <w:pStyle w:val="ListParagraph"/>
        <w:numPr>
          <w:ilvl w:val="0"/>
          <w:numId w:val="1"/>
        </w:numPr>
        <w:rPr>
          <w:rStyle w:val="tagcolor"/>
        </w:rPr>
      </w:pPr>
      <w:r>
        <w:rPr>
          <w:rStyle w:val="tagcolor"/>
        </w:rPr>
        <w:t xml:space="preserve">Select the ‘…’ button to enable </w:t>
      </w:r>
      <w:r w:rsidRPr="00740AE8">
        <w:rPr>
          <w:rStyle w:val="tagcolor"/>
          <w:b/>
          <w:bCs/>
        </w:rPr>
        <w:t>Source Control Repositories</w:t>
      </w:r>
    </w:p>
    <w:p w14:paraId="2BC370A6" w14:textId="77777777" w:rsidR="00740AE8" w:rsidRDefault="00740AE8" w:rsidP="00740AE8">
      <w:pPr>
        <w:rPr>
          <w:rStyle w:val="tagcolor"/>
        </w:rPr>
      </w:pPr>
      <w:r>
        <w:rPr>
          <w:noProof/>
        </w:rPr>
        <w:drawing>
          <wp:inline distT="0" distB="0" distL="0" distR="0" wp14:anchorId="46FEBEF0" wp14:editId="35EFD0A9">
            <wp:extent cx="4647404" cy="2279176"/>
            <wp:effectExtent l="0" t="0" r="127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3868" cy="2287250"/>
                    </a:xfrm>
                    <a:prstGeom prst="rect">
                      <a:avLst/>
                    </a:prstGeom>
                  </pic:spPr>
                </pic:pic>
              </a:graphicData>
            </a:graphic>
          </wp:inline>
        </w:drawing>
      </w:r>
    </w:p>
    <w:p w14:paraId="21DD6953" w14:textId="62888E2E" w:rsidR="00740AE8" w:rsidRDefault="00740AE8" w:rsidP="00740AE8">
      <w:pPr>
        <w:pStyle w:val="ListParagraph"/>
        <w:numPr>
          <w:ilvl w:val="0"/>
          <w:numId w:val="1"/>
        </w:numPr>
        <w:rPr>
          <w:rStyle w:val="tagcolor"/>
        </w:rPr>
      </w:pPr>
      <w:r>
        <w:rPr>
          <w:rStyle w:val="tagcolor"/>
        </w:rPr>
        <w:t>Click on the master branch</w:t>
      </w:r>
    </w:p>
    <w:p w14:paraId="461E4DA6" w14:textId="77777777" w:rsidR="00740AE8" w:rsidRDefault="00740AE8" w:rsidP="00740AE8">
      <w:pPr>
        <w:pStyle w:val="ListParagraph"/>
        <w:numPr>
          <w:ilvl w:val="1"/>
          <w:numId w:val="6"/>
        </w:numPr>
        <w:rPr>
          <w:rStyle w:val="tagcolor"/>
        </w:rPr>
      </w:pPr>
      <w:r w:rsidRPr="00094C47">
        <w:rPr>
          <w:rStyle w:val="tagcolor"/>
        </w:rPr>
        <w:lastRenderedPageBreak/>
        <w:t>The master branch is no different than any other branch in a cloned Git repo</w:t>
      </w:r>
      <w:r>
        <w:rPr>
          <w:rStyle w:val="tagcolor"/>
        </w:rPr>
        <w:t>sitory</w:t>
      </w:r>
      <w:r w:rsidRPr="00094C47">
        <w:rPr>
          <w:rStyle w:val="tagcolor"/>
        </w:rPr>
        <w:t>, except that historically it's been the default name used when the first branch is created</w:t>
      </w:r>
    </w:p>
    <w:p w14:paraId="1395B180" w14:textId="77777777" w:rsidR="00740AE8" w:rsidRDefault="00740AE8" w:rsidP="00740AE8">
      <w:pPr>
        <w:rPr>
          <w:rStyle w:val="tagcolor"/>
        </w:rPr>
      </w:pPr>
      <w:r>
        <w:rPr>
          <w:noProof/>
        </w:rPr>
        <w:drawing>
          <wp:inline distT="0" distB="0" distL="0" distR="0" wp14:anchorId="4C24A435" wp14:editId="34BC63AA">
            <wp:extent cx="3858775" cy="2606723"/>
            <wp:effectExtent l="0" t="0" r="8890" b="317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1049" cy="2608259"/>
                    </a:xfrm>
                    <a:prstGeom prst="rect">
                      <a:avLst/>
                    </a:prstGeom>
                  </pic:spPr>
                </pic:pic>
              </a:graphicData>
            </a:graphic>
          </wp:inline>
        </w:drawing>
      </w:r>
    </w:p>
    <w:p w14:paraId="70C726F5" w14:textId="661D015D" w:rsidR="00740AE8" w:rsidRDefault="00740AE8" w:rsidP="00740AE8">
      <w:pPr>
        <w:pStyle w:val="ListParagraph"/>
        <w:numPr>
          <w:ilvl w:val="0"/>
          <w:numId w:val="1"/>
        </w:numPr>
        <w:rPr>
          <w:rStyle w:val="tagcolor"/>
        </w:rPr>
      </w:pPr>
      <w:r>
        <w:rPr>
          <w:rStyle w:val="tagcolor"/>
        </w:rPr>
        <w:t>Create a new branch</w:t>
      </w:r>
    </w:p>
    <w:p w14:paraId="01CA2894" w14:textId="49D381D6" w:rsidR="00233A50" w:rsidRDefault="00233A50" w:rsidP="00233A50">
      <w:pPr>
        <w:rPr>
          <w:rStyle w:val="tagcolor"/>
        </w:rPr>
      </w:pPr>
      <w:r>
        <w:rPr>
          <w:noProof/>
        </w:rPr>
        <w:drawing>
          <wp:inline distT="0" distB="0" distL="0" distR="0" wp14:anchorId="5228C56F" wp14:editId="5C92DDEE">
            <wp:extent cx="5467985" cy="15811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67985" cy="1581150"/>
                    </a:xfrm>
                    <a:prstGeom prst="rect">
                      <a:avLst/>
                    </a:prstGeom>
                  </pic:spPr>
                </pic:pic>
              </a:graphicData>
            </a:graphic>
          </wp:inline>
        </w:drawing>
      </w:r>
    </w:p>
    <w:p w14:paraId="02788F45" w14:textId="1C2532DE" w:rsidR="00233A50" w:rsidRDefault="00233A50" w:rsidP="00740AE8">
      <w:pPr>
        <w:pStyle w:val="ListParagraph"/>
        <w:numPr>
          <w:ilvl w:val="0"/>
          <w:numId w:val="1"/>
        </w:numPr>
        <w:rPr>
          <w:rStyle w:val="tagcolor"/>
        </w:rPr>
      </w:pPr>
      <w:r>
        <w:rPr>
          <w:rStyle w:val="tagcolor"/>
        </w:rPr>
        <w:t>Publish the branch</w:t>
      </w:r>
    </w:p>
    <w:p w14:paraId="5A1D250C" w14:textId="59483C43" w:rsidR="007A7335" w:rsidRDefault="007A7335" w:rsidP="007A7335">
      <w:pPr>
        <w:rPr>
          <w:rStyle w:val="tagcolor"/>
        </w:rPr>
      </w:pPr>
      <w:r>
        <w:rPr>
          <w:noProof/>
        </w:rPr>
        <w:drawing>
          <wp:inline distT="0" distB="0" distL="0" distR="0" wp14:anchorId="433CB294" wp14:editId="0A9BA23F">
            <wp:extent cx="4023770" cy="204716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36373" cy="2053577"/>
                    </a:xfrm>
                    <a:prstGeom prst="rect">
                      <a:avLst/>
                    </a:prstGeom>
                  </pic:spPr>
                </pic:pic>
              </a:graphicData>
            </a:graphic>
          </wp:inline>
        </w:drawing>
      </w:r>
    </w:p>
    <w:p w14:paraId="15ACAAE8" w14:textId="6F5D6420" w:rsidR="007A7335" w:rsidRDefault="007A7335" w:rsidP="00740AE8">
      <w:pPr>
        <w:pStyle w:val="ListParagraph"/>
        <w:numPr>
          <w:ilvl w:val="0"/>
          <w:numId w:val="1"/>
        </w:numPr>
        <w:rPr>
          <w:rStyle w:val="tagcolor"/>
        </w:rPr>
      </w:pPr>
      <w:r>
        <w:rPr>
          <w:rStyle w:val="tagcolor"/>
        </w:rPr>
        <w:t>In the GitHub dashboard, view the new branch you just created and capture a screenshot of it</w:t>
      </w:r>
    </w:p>
    <w:p w14:paraId="5EBC1D45" w14:textId="5C9032A6" w:rsidR="00433C0B" w:rsidRDefault="007A7335" w:rsidP="00CF784D">
      <w:r>
        <w:rPr>
          <w:noProof/>
        </w:rPr>
        <w:lastRenderedPageBreak/>
        <w:drawing>
          <wp:inline distT="0" distB="0" distL="0" distR="0" wp14:anchorId="0DA1695A" wp14:editId="04A4A946">
            <wp:extent cx="5467985" cy="299212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7985" cy="2992120"/>
                    </a:xfrm>
                    <a:prstGeom prst="rect">
                      <a:avLst/>
                    </a:prstGeom>
                  </pic:spPr>
                </pic:pic>
              </a:graphicData>
            </a:graphic>
          </wp:inline>
        </w:drawing>
      </w:r>
    </w:p>
    <w:p w14:paraId="6C81583A" w14:textId="77777777" w:rsidR="007A7335" w:rsidRPr="00273488" w:rsidRDefault="007A7335" w:rsidP="00CF784D"/>
    <w:p w14:paraId="3126DFC8" w14:textId="11EF5452" w:rsidR="00227C41" w:rsidRDefault="003A5467" w:rsidP="00227C41">
      <w:pPr>
        <w:pStyle w:val="Heading1"/>
      </w:pPr>
      <w:r>
        <w:t>Deliverables</w:t>
      </w:r>
    </w:p>
    <w:p w14:paraId="42995F85" w14:textId="7E1E7E47" w:rsidR="00227C41" w:rsidRDefault="00227C41" w:rsidP="00227C41">
      <w:r>
        <w:t xml:space="preserve">Upload the following files to the </w:t>
      </w:r>
      <w:r w:rsidRPr="00227C41">
        <w:rPr>
          <w:b/>
          <w:bCs/>
        </w:rPr>
        <w:t xml:space="preserve">Exercise </w:t>
      </w:r>
      <w:r w:rsidR="007A7335">
        <w:rPr>
          <w:b/>
          <w:bCs/>
        </w:rPr>
        <w:t>3</w:t>
      </w:r>
      <w:r>
        <w:t xml:space="preserve"> Submission in </w:t>
      </w:r>
      <w:proofErr w:type="spellStart"/>
      <w:r>
        <w:t>BlackBoard</w:t>
      </w:r>
      <w:proofErr w:type="spellEnd"/>
      <w:r>
        <w:t>:</w:t>
      </w:r>
    </w:p>
    <w:p w14:paraId="2108CB5C" w14:textId="62B37BA3" w:rsidR="00433C0B" w:rsidRDefault="00A45C5E" w:rsidP="00227C41">
      <w:pPr>
        <w:pStyle w:val="ListParagraph"/>
        <w:numPr>
          <w:ilvl w:val="0"/>
          <w:numId w:val="3"/>
        </w:numPr>
      </w:pPr>
      <w:r>
        <w:t>Screenshot</w:t>
      </w:r>
      <w:r w:rsidR="007A7335">
        <w:t xml:space="preserve"> of your new branch in GitHub</w:t>
      </w:r>
    </w:p>
    <w:p w14:paraId="7CE86D52" w14:textId="372CCCE8" w:rsidR="003A5467" w:rsidRDefault="003A5467" w:rsidP="003A5467">
      <w:pPr>
        <w:pStyle w:val="Heading1"/>
      </w:pPr>
      <w:r>
        <w:t>Assessment</w:t>
      </w:r>
    </w:p>
    <w:p w14:paraId="160B56F1" w14:textId="46B2FF30" w:rsidR="00227C41" w:rsidRDefault="00227C41" w:rsidP="00227C41">
      <w:r>
        <w:t xml:space="preserve">This is Exercise </w:t>
      </w:r>
      <w:r w:rsidR="007A7335">
        <w:t>3</w:t>
      </w:r>
      <w:r>
        <w:t xml:space="preserve"> out of 5.</w:t>
      </w:r>
    </w:p>
    <w:p w14:paraId="34880ED5" w14:textId="1CF42CAB" w:rsidR="00227C41" w:rsidRDefault="00227C41" w:rsidP="00227C41">
      <w:r>
        <w:t>This Exercise is worth 10% of the total grade in the course.</w:t>
      </w:r>
    </w:p>
    <w:p w14:paraId="5E625F5E" w14:textId="75DF7E2B" w:rsidR="006C2CA7" w:rsidRDefault="006C2CA7" w:rsidP="00227C41">
      <w:r>
        <w:t>Complete the Tasks to score points!</w:t>
      </w:r>
    </w:p>
    <w:p w14:paraId="4CE7F296" w14:textId="7B6BA0E8" w:rsidR="00227C41" w:rsidRDefault="00500690" w:rsidP="00227C41">
      <w:r>
        <w:t>Score Calculation:</w:t>
      </w:r>
    </w:p>
    <w:p w14:paraId="497C88D1" w14:textId="72BDD5BB" w:rsidR="003A5467" w:rsidRDefault="00227C41" w:rsidP="003A5467">
      <w:r>
        <w:t>0 / 10 – No submission</w:t>
      </w:r>
    </w:p>
    <w:p w14:paraId="0F9A7B7D" w14:textId="22680B91" w:rsidR="00227C41" w:rsidRDefault="00227C41" w:rsidP="003A5467">
      <w:r>
        <w:t>2.5 / 10</w:t>
      </w:r>
      <w:r w:rsidR="00500690">
        <w:t xml:space="preserve"> – Missing submission files, minimal effort</w:t>
      </w:r>
    </w:p>
    <w:p w14:paraId="6EDC1BC2" w14:textId="72E60EF6" w:rsidR="00500690" w:rsidRDefault="00500690" w:rsidP="003A5467">
      <w:r>
        <w:t xml:space="preserve">5 / 10 – Incomplete </w:t>
      </w:r>
      <w:r w:rsidR="006C2CA7">
        <w:t>tasks</w:t>
      </w:r>
    </w:p>
    <w:p w14:paraId="2B9CE32A" w14:textId="6112AA2A" w:rsidR="00500690" w:rsidRDefault="00500690" w:rsidP="003A5467">
      <w:r>
        <w:t xml:space="preserve">7.5 / 10 – Complete </w:t>
      </w:r>
      <w:r w:rsidR="006C2CA7">
        <w:t>tasks</w:t>
      </w:r>
      <w:r>
        <w:t>, some errors</w:t>
      </w:r>
    </w:p>
    <w:p w14:paraId="5A1306D2" w14:textId="2810F689" w:rsidR="00500690" w:rsidRDefault="00500690" w:rsidP="003A5467">
      <w:r>
        <w:t xml:space="preserve">8 / 10 – Complete </w:t>
      </w:r>
      <w:r w:rsidR="006C2CA7">
        <w:t>tasks</w:t>
      </w:r>
      <w:r>
        <w:t>, no errors</w:t>
      </w:r>
    </w:p>
    <w:p w14:paraId="7C49BF83" w14:textId="568EE3A4" w:rsidR="00500690" w:rsidRDefault="00500690" w:rsidP="003A5467">
      <w:r>
        <w:t xml:space="preserve">9 / </w:t>
      </w:r>
      <w:proofErr w:type="gramStart"/>
      <w:r>
        <w:t>10  -</w:t>
      </w:r>
      <w:proofErr w:type="gramEnd"/>
      <w:r>
        <w:t xml:space="preserve"> Exceeds the expectations</w:t>
      </w:r>
    </w:p>
    <w:p w14:paraId="42BFF44D" w14:textId="63058B7D" w:rsidR="00500690" w:rsidRPr="003A5467" w:rsidRDefault="00500690" w:rsidP="003A5467">
      <w:pPr>
        <w:rPr>
          <w:lang w:val="en-CA"/>
        </w:rPr>
      </w:pPr>
      <w:r>
        <w:t xml:space="preserve">10 / 10 – </w:t>
      </w:r>
      <w:r w:rsidR="00BE178A">
        <w:t>Exceeds the expectations significantly</w:t>
      </w:r>
    </w:p>
    <w:sectPr w:rsidR="00500690" w:rsidRPr="003A5467" w:rsidSect="00EA6BC0">
      <w:headerReference w:type="default" r:id="rId25"/>
      <w:footerReference w:type="default" r:id="rId26"/>
      <w:type w:val="continuous"/>
      <w:pgSz w:w="12240" w:h="15840" w:code="1"/>
      <w:pgMar w:top="170" w:right="2189" w:bottom="1077"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1249A" w14:textId="77777777" w:rsidR="005C4BCD" w:rsidRDefault="005C4BCD" w:rsidP="00706621">
      <w:pPr>
        <w:spacing w:after="0" w:line="240" w:lineRule="auto"/>
      </w:pPr>
      <w:r>
        <w:separator/>
      </w:r>
    </w:p>
  </w:endnote>
  <w:endnote w:type="continuationSeparator" w:id="0">
    <w:p w14:paraId="1C7D9C7E" w14:textId="77777777" w:rsidR="005C4BCD" w:rsidRDefault="005C4BCD" w:rsidP="0070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ITC Franklin Gothic Std Bk Cd">
    <w:altName w:val="Calibri"/>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CE80D" w14:textId="77777777" w:rsidR="00AA119D" w:rsidRDefault="00BE4A17">
    <w:pPr>
      <w:pStyle w:val="Footer"/>
    </w:pPr>
    <w:r w:rsidRPr="00045884">
      <w:rPr>
        <w:rFonts w:ascii="ITC Franklin Gothic Std Bk Cd" w:hAnsi="ITC Franklin Gothic Std Bk Cd"/>
        <w:b/>
        <w:noProof/>
        <w:u w:val="single"/>
      </w:rPr>
      <mc:AlternateContent>
        <mc:Choice Requires="wps">
          <w:drawing>
            <wp:anchor distT="0" distB="0" distL="114300" distR="114300" simplePos="0" relativeHeight="251662336" behindDoc="0" locked="0" layoutInCell="1" allowOverlap="1" wp14:anchorId="43897057" wp14:editId="673F441C">
              <wp:simplePos x="0" y="0"/>
              <wp:positionH relativeFrom="column">
                <wp:posOffset>-109220</wp:posOffset>
              </wp:positionH>
              <wp:positionV relativeFrom="paragraph">
                <wp:posOffset>-51757</wp:posOffset>
              </wp:positionV>
              <wp:extent cx="5404485" cy="140398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4485" cy="1403985"/>
                      </a:xfrm>
                      <a:prstGeom prst="rect">
                        <a:avLst/>
                      </a:prstGeom>
                      <a:noFill/>
                      <a:ln w="9525">
                        <a:noFill/>
                        <a:miter lim="800000"/>
                        <a:headEnd/>
                        <a:tailEnd/>
                      </a:ln>
                    </wps:spPr>
                    <wps:txbx>
                      <w:txbxContent>
                        <w:p w14:paraId="79BAF816" w14:textId="3369338D" w:rsidR="00045884" w:rsidRPr="00045884" w:rsidRDefault="00045884" w:rsidP="00045884">
                          <w:pPr>
                            <w:rPr>
                              <w:rFonts w:ascii="Arial Narrow" w:hAnsi="Arial Narrow"/>
                              <w:b/>
                              <w:color w:val="0F243E" w:themeColor="text2" w:themeShade="80"/>
                              <w:sz w:val="14"/>
                              <w:szCs w:val="1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897057" id="_x0000_t202" coordsize="21600,21600" o:spt="202" path="m,l,21600r21600,l21600,xe">
              <v:stroke joinstyle="miter"/>
              <v:path gradientshapeok="t" o:connecttype="rect"/>
            </v:shapetype>
            <v:shape id="Text Box 2" o:spid="_x0000_s1026" type="#_x0000_t202" style="position:absolute;margin-left:-8.6pt;margin-top:-4.1pt;width:425.5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" filled="f" stroked="f">
              <v:textbox style="mso-fit-shape-to-text:t">
                <w:txbxContent>
                  <w:p w14:paraId="79BAF816" w14:textId="3369338D" w:rsidR="00045884" w:rsidRPr="00045884" w:rsidRDefault="00045884" w:rsidP="00045884">
                    <w:pPr>
                      <w:rPr>
                        <w:rFonts w:ascii="Arial Narrow" w:hAnsi="Arial Narrow"/>
                        <w:b/>
                        <w:color w:val="0F243E" w:themeColor="text2" w:themeShade="80"/>
                        <w:sz w:val="14"/>
                        <w:szCs w:val="14"/>
                      </w:rPr>
                    </w:pPr>
                  </w:p>
                </w:txbxContent>
              </v:textbox>
            </v:shape>
          </w:pict>
        </mc:Fallback>
      </mc:AlternateContent>
    </w:r>
    <w:r>
      <w:rPr>
        <w:noProof/>
      </w:rPr>
      <w:drawing>
        <wp:anchor distT="0" distB="0" distL="114300" distR="114300" simplePos="0" relativeHeight="251660288" behindDoc="0" locked="0" layoutInCell="1" allowOverlap="1" wp14:anchorId="580462C7" wp14:editId="4DF5BC22">
          <wp:simplePos x="0" y="0"/>
          <wp:positionH relativeFrom="page">
            <wp:posOffset>6734175</wp:posOffset>
          </wp:positionH>
          <wp:positionV relativeFrom="page">
            <wp:posOffset>8229600</wp:posOffset>
          </wp:positionV>
          <wp:extent cx="791845" cy="1673860"/>
          <wp:effectExtent l="0" t="0" r="8255"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1845" cy="167386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7694C" w14:textId="77777777" w:rsidR="005C4BCD" w:rsidRDefault="005C4BCD" w:rsidP="00706621">
      <w:pPr>
        <w:spacing w:after="0" w:line="240" w:lineRule="auto"/>
      </w:pPr>
      <w:r>
        <w:separator/>
      </w:r>
    </w:p>
  </w:footnote>
  <w:footnote w:type="continuationSeparator" w:id="0">
    <w:p w14:paraId="76CC62FE" w14:textId="77777777" w:rsidR="005C4BCD" w:rsidRDefault="005C4BCD" w:rsidP="007066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A5F43" w14:textId="44F9136A" w:rsidR="00045884" w:rsidRDefault="00EA6BC0">
    <w:pPr>
      <w:pStyle w:val="Header"/>
    </w:pPr>
    <w:r>
      <w:rPr>
        <w:noProof/>
      </w:rPr>
      <w:drawing>
        <wp:anchor distT="0" distB="0" distL="114300" distR="114300" simplePos="0" relativeHeight="251665408" behindDoc="0" locked="0" layoutInCell="1" allowOverlap="1" wp14:anchorId="226A9FAD" wp14:editId="05268FD9">
          <wp:simplePos x="0" y="0"/>
          <wp:positionH relativeFrom="column">
            <wp:posOffset>5300460</wp:posOffset>
          </wp:positionH>
          <wp:positionV relativeFrom="paragraph">
            <wp:posOffset>-198739</wp:posOffset>
          </wp:positionV>
          <wp:extent cx="1272743" cy="255967"/>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72743" cy="25596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16194"/>
    <w:multiLevelType w:val="hybridMultilevel"/>
    <w:tmpl w:val="86284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1D69FC"/>
    <w:multiLevelType w:val="hybridMultilevel"/>
    <w:tmpl w:val="9C62DC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5A584E"/>
    <w:multiLevelType w:val="hybridMultilevel"/>
    <w:tmpl w:val="9C62DC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8E53FFF"/>
    <w:multiLevelType w:val="hybridMultilevel"/>
    <w:tmpl w:val="35A69B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3FF016A"/>
    <w:multiLevelType w:val="hybridMultilevel"/>
    <w:tmpl w:val="CFA4486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726605A2"/>
    <w:multiLevelType w:val="hybridMultilevel"/>
    <w:tmpl w:val="7DCC81C2"/>
    <w:lvl w:ilvl="0" w:tplc="1009000F">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num w:numId="1" w16cid:durableId="1516117158">
    <w:abstractNumId w:val="3"/>
  </w:num>
  <w:num w:numId="2" w16cid:durableId="1394543739">
    <w:abstractNumId w:val="5"/>
  </w:num>
  <w:num w:numId="3" w16cid:durableId="563030305">
    <w:abstractNumId w:val="0"/>
  </w:num>
  <w:num w:numId="4" w16cid:durableId="674652615">
    <w:abstractNumId w:val="4"/>
  </w:num>
  <w:num w:numId="5" w16cid:durableId="1163013471">
    <w:abstractNumId w:val="1"/>
  </w:num>
  <w:num w:numId="6" w16cid:durableId="1803578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86C"/>
    <w:rsid w:val="00001ED4"/>
    <w:rsid w:val="0000561A"/>
    <w:rsid w:val="00032B12"/>
    <w:rsid w:val="00045884"/>
    <w:rsid w:val="00054750"/>
    <w:rsid w:val="00064724"/>
    <w:rsid w:val="000738FE"/>
    <w:rsid w:val="00094C47"/>
    <w:rsid w:val="00136E5A"/>
    <w:rsid w:val="0021341E"/>
    <w:rsid w:val="00227C41"/>
    <w:rsid w:val="00233A50"/>
    <w:rsid w:val="002642FA"/>
    <w:rsid w:val="00273488"/>
    <w:rsid w:val="002A5B34"/>
    <w:rsid w:val="003444DC"/>
    <w:rsid w:val="003557DB"/>
    <w:rsid w:val="00364289"/>
    <w:rsid w:val="00385CDD"/>
    <w:rsid w:val="003A5467"/>
    <w:rsid w:val="003F3F9B"/>
    <w:rsid w:val="004235A2"/>
    <w:rsid w:val="00433C0B"/>
    <w:rsid w:val="0049719C"/>
    <w:rsid w:val="004F5203"/>
    <w:rsid w:val="00500690"/>
    <w:rsid w:val="00501680"/>
    <w:rsid w:val="00595869"/>
    <w:rsid w:val="005C4BCD"/>
    <w:rsid w:val="005E686C"/>
    <w:rsid w:val="0060708F"/>
    <w:rsid w:val="00662B63"/>
    <w:rsid w:val="006B1D64"/>
    <w:rsid w:val="006C2CA7"/>
    <w:rsid w:val="006D54F1"/>
    <w:rsid w:val="00706621"/>
    <w:rsid w:val="007252DA"/>
    <w:rsid w:val="00740AE8"/>
    <w:rsid w:val="00781644"/>
    <w:rsid w:val="0078742E"/>
    <w:rsid w:val="007A7335"/>
    <w:rsid w:val="007B132D"/>
    <w:rsid w:val="008177B1"/>
    <w:rsid w:val="00845167"/>
    <w:rsid w:val="008703F7"/>
    <w:rsid w:val="008839A6"/>
    <w:rsid w:val="00884877"/>
    <w:rsid w:val="00890F54"/>
    <w:rsid w:val="008E2391"/>
    <w:rsid w:val="00946A2C"/>
    <w:rsid w:val="009711EA"/>
    <w:rsid w:val="009805D5"/>
    <w:rsid w:val="00995757"/>
    <w:rsid w:val="009A3619"/>
    <w:rsid w:val="009E40C7"/>
    <w:rsid w:val="00A45C5E"/>
    <w:rsid w:val="00AA119D"/>
    <w:rsid w:val="00AB20C0"/>
    <w:rsid w:val="00B54655"/>
    <w:rsid w:val="00B66DFA"/>
    <w:rsid w:val="00B7477D"/>
    <w:rsid w:val="00B7479C"/>
    <w:rsid w:val="00B97891"/>
    <w:rsid w:val="00BB6C64"/>
    <w:rsid w:val="00BE178A"/>
    <w:rsid w:val="00BE4A17"/>
    <w:rsid w:val="00C06A62"/>
    <w:rsid w:val="00C34E4F"/>
    <w:rsid w:val="00C44B20"/>
    <w:rsid w:val="00C5177C"/>
    <w:rsid w:val="00C64B3C"/>
    <w:rsid w:val="00CE0921"/>
    <w:rsid w:val="00CF5F36"/>
    <w:rsid w:val="00CF784D"/>
    <w:rsid w:val="00D4000F"/>
    <w:rsid w:val="00D517FB"/>
    <w:rsid w:val="00D8651E"/>
    <w:rsid w:val="00D92B3B"/>
    <w:rsid w:val="00D95140"/>
    <w:rsid w:val="00DF1A06"/>
    <w:rsid w:val="00E33D28"/>
    <w:rsid w:val="00EA000F"/>
    <w:rsid w:val="00EA640B"/>
    <w:rsid w:val="00EA6BC0"/>
    <w:rsid w:val="00EE620D"/>
    <w:rsid w:val="00F72B58"/>
    <w:rsid w:val="00FF2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CD123"/>
  <w15:docId w15:val="{0FE5302C-56AC-4039-B5E9-91C683E0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style>
  <w:style w:type="paragraph" w:styleId="Heading1">
    <w:name w:val="heading 1"/>
    <w:basedOn w:val="Normal"/>
    <w:next w:val="Normal"/>
    <w:link w:val="Heading1Char"/>
    <w:uiPriority w:val="9"/>
    <w:qFormat/>
    <w:rsid w:val="003A546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A546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6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621"/>
    <w:rPr>
      <w:rFonts w:ascii="Tahoma" w:hAnsi="Tahoma" w:cs="Tahoma"/>
      <w:sz w:val="16"/>
      <w:szCs w:val="16"/>
    </w:rPr>
  </w:style>
  <w:style w:type="paragraph" w:styleId="Header">
    <w:name w:val="header"/>
    <w:basedOn w:val="Normal"/>
    <w:link w:val="HeaderChar"/>
    <w:unhideWhenUsed/>
    <w:rsid w:val="00706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621"/>
  </w:style>
  <w:style w:type="paragraph" w:styleId="Footer">
    <w:name w:val="footer"/>
    <w:basedOn w:val="Normal"/>
    <w:link w:val="FooterChar"/>
    <w:uiPriority w:val="99"/>
    <w:unhideWhenUsed/>
    <w:rsid w:val="00706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621"/>
  </w:style>
  <w:style w:type="paragraph" w:customStyle="1" w:styleId="HumberAddresseeEtc">
    <w:name w:val="Humber Addressee Etc."/>
    <w:basedOn w:val="Normal"/>
    <w:rsid w:val="00706621"/>
    <w:pPr>
      <w:spacing w:after="0" w:line="320" w:lineRule="exact"/>
    </w:pPr>
    <w:rPr>
      <w:rFonts w:ascii="Times New Roman" w:eastAsia="Times New Roman" w:hAnsi="Times New Roman" w:cs="Times New Roman"/>
      <w:spacing w:val="5"/>
      <w:szCs w:val="20"/>
    </w:rPr>
  </w:style>
  <w:style w:type="paragraph" w:customStyle="1" w:styleId="DocumentTypeHeading">
    <w:name w:val="Document Type Heading"/>
    <w:basedOn w:val="Normal"/>
    <w:next w:val="Normal"/>
    <w:rsid w:val="00DF1A06"/>
    <w:pPr>
      <w:widowControl/>
      <w:spacing w:before="120" w:after="240" w:line="240" w:lineRule="auto"/>
    </w:pPr>
    <w:rPr>
      <w:rFonts w:ascii="Franklin Gothic Demi" w:eastAsia="Times New Roman" w:hAnsi="Franklin Gothic Demi" w:cs="Times New Roman"/>
      <w:sz w:val="72"/>
      <w:szCs w:val="20"/>
    </w:rPr>
  </w:style>
  <w:style w:type="paragraph" w:customStyle="1" w:styleId="HumberMemoLabel">
    <w:name w:val="Humber Memo Label"/>
    <w:basedOn w:val="Normal"/>
    <w:next w:val="Normal"/>
    <w:rsid w:val="00DF1A06"/>
    <w:pPr>
      <w:widowControl/>
      <w:spacing w:before="100" w:after="0" w:line="240" w:lineRule="auto"/>
    </w:pPr>
    <w:rPr>
      <w:rFonts w:ascii="Franklin Gothic Demi" w:eastAsia="Times New Roman" w:hAnsi="Franklin Gothic Demi" w:cs="Times New Roman"/>
      <w:szCs w:val="20"/>
    </w:rPr>
  </w:style>
  <w:style w:type="paragraph" w:customStyle="1" w:styleId="Memo">
    <w:name w:val="Memo"/>
    <w:basedOn w:val="Normal"/>
    <w:next w:val="Normal"/>
    <w:rsid w:val="00DF1A06"/>
    <w:pPr>
      <w:widowControl/>
      <w:spacing w:before="80" w:after="0" w:line="240" w:lineRule="auto"/>
    </w:pPr>
    <w:rPr>
      <w:rFonts w:ascii="Times New Roman" w:eastAsia="Times New Roman" w:hAnsi="Times New Roman" w:cs="Times New Roman"/>
      <w:szCs w:val="20"/>
    </w:rPr>
  </w:style>
  <w:style w:type="paragraph" w:styleId="Title">
    <w:name w:val="Title"/>
    <w:basedOn w:val="Normal"/>
    <w:next w:val="Normal"/>
    <w:link w:val="TitleChar"/>
    <w:uiPriority w:val="10"/>
    <w:qFormat/>
    <w:rsid w:val="00EA6B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B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546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A5467"/>
    <w:rPr>
      <w:rFonts w:eastAsiaTheme="minorEastAsia"/>
      <w:color w:val="5A5A5A" w:themeColor="text1" w:themeTint="A5"/>
      <w:spacing w:val="15"/>
    </w:rPr>
  </w:style>
  <w:style w:type="paragraph" w:styleId="NoSpacing">
    <w:name w:val="No Spacing"/>
    <w:uiPriority w:val="1"/>
    <w:qFormat/>
    <w:rsid w:val="003A5467"/>
    <w:pPr>
      <w:spacing w:after="0" w:line="240" w:lineRule="auto"/>
    </w:pPr>
  </w:style>
  <w:style w:type="character" w:customStyle="1" w:styleId="Heading2Char">
    <w:name w:val="Heading 2 Char"/>
    <w:basedOn w:val="DefaultParagraphFont"/>
    <w:link w:val="Heading2"/>
    <w:uiPriority w:val="9"/>
    <w:rsid w:val="003A546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3A5467"/>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273488"/>
    <w:pPr>
      <w:ind w:left="720"/>
      <w:contextualSpacing/>
    </w:pPr>
  </w:style>
  <w:style w:type="character" w:styleId="Hyperlink">
    <w:name w:val="Hyperlink"/>
    <w:basedOn w:val="DefaultParagraphFont"/>
    <w:uiPriority w:val="99"/>
    <w:unhideWhenUsed/>
    <w:rsid w:val="00B97891"/>
    <w:rPr>
      <w:color w:val="0000FF" w:themeColor="hyperlink"/>
      <w:u w:val="single"/>
    </w:rPr>
  </w:style>
  <w:style w:type="character" w:styleId="UnresolvedMention">
    <w:name w:val="Unresolved Mention"/>
    <w:basedOn w:val="DefaultParagraphFont"/>
    <w:uiPriority w:val="99"/>
    <w:semiHidden/>
    <w:unhideWhenUsed/>
    <w:rsid w:val="00B97891"/>
    <w:rPr>
      <w:color w:val="605E5C"/>
      <w:shd w:val="clear" w:color="auto" w:fill="E1DFDD"/>
    </w:rPr>
  </w:style>
  <w:style w:type="character" w:styleId="HTMLCode">
    <w:name w:val="HTML Code"/>
    <w:basedOn w:val="DefaultParagraphFont"/>
    <w:uiPriority w:val="99"/>
    <w:semiHidden/>
    <w:unhideWhenUsed/>
    <w:rsid w:val="003444DC"/>
    <w:rPr>
      <w:rFonts w:ascii="Courier New" w:eastAsia="Times New Roman" w:hAnsi="Courier New" w:cs="Courier New"/>
      <w:sz w:val="20"/>
      <w:szCs w:val="20"/>
    </w:rPr>
  </w:style>
  <w:style w:type="character" w:customStyle="1" w:styleId="tagcolor">
    <w:name w:val="tagcolor"/>
    <w:basedOn w:val="DefaultParagraphFont"/>
    <w:rsid w:val="0078742E"/>
  </w:style>
  <w:style w:type="character" w:customStyle="1" w:styleId="attributecolor">
    <w:name w:val="attributecolor"/>
    <w:basedOn w:val="DefaultParagraphFont"/>
    <w:rsid w:val="0078742E"/>
  </w:style>
  <w:style w:type="character" w:customStyle="1" w:styleId="attributevaluecolor">
    <w:name w:val="attributevaluecolor"/>
    <w:basedOn w:val="DefaultParagraphFont"/>
    <w:rsid w:val="00FF2DB8"/>
  </w:style>
  <w:style w:type="character" w:customStyle="1" w:styleId="tagnamecolor">
    <w:name w:val="tagnamecolor"/>
    <w:basedOn w:val="DefaultParagraphFont"/>
    <w:rsid w:val="00364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50339">
      <w:bodyDiv w:val="1"/>
      <w:marLeft w:val="0"/>
      <w:marRight w:val="0"/>
      <w:marTop w:val="0"/>
      <w:marBottom w:val="0"/>
      <w:divBdr>
        <w:top w:val="none" w:sz="0" w:space="0" w:color="auto"/>
        <w:left w:val="none" w:sz="0" w:space="0" w:color="auto"/>
        <w:bottom w:val="none" w:sz="0" w:space="0" w:color="auto"/>
        <w:right w:val="none" w:sz="0" w:space="0" w:color="auto"/>
      </w:divBdr>
      <w:divsChild>
        <w:div w:id="650791922">
          <w:marLeft w:val="0"/>
          <w:marRight w:val="0"/>
          <w:marTop w:val="0"/>
          <w:marBottom w:val="0"/>
          <w:divBdr>
            <w:top w:val="none" w:sz="0" w:space="0" w:color="auto"/>
            <w:left w:val="none" w:sz="0" w:space="0" w:color="auto"/>
            <w:bottom w:val="none" w:sz="0" w:space="0" w:color="auto"/>
            <w:right w:val="none" w:sz="0" w:space="0" w:color="auto"/>
          </w:divBdr>
          <w:divsChild>
            <w:div w:id="15784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1029">
      <w:bodyDiv w:val="1"/>
      <w:marLeft w:val="0"/>
      <w:marRight w:val="0"/>
      <w:marTop w:val="0"/>
      <w:marBottom w:val="0"/>
      <w:divBdr>
        <w:top w:val="none" w:sz="0" w:space="0" w:color="auto"/>
        <w:left w:val="none" w:sz="0" w:space="0" w:color="auto"/>
        <w:bottom w:val="none" w:sz="0" w:space="0" w:color="auto"/>
        <w:right w:val="none" w:sz="0" w:space="0" w:color="auto"/>
      </w:divBdr>
    </w:div>
    <w:div w:id="955599520">
      <w:bodyDiv w:val="1"/>
      <w:marLeft w:val="0"/>
      <w:marRight w:val="0"/>
      <w:marTop w:val="0"/>
      <w:marBottom w:val="0"/>
      <w:divBdr>
        <w:top w:val="none" w:sz="0" w:space="0" w:color="auto"/>
        <w:left w:val="none" w:sz="0" w:space="0" w:color="auto"/>
        <w:bottom w:val="none" w:sz="0" w:space="0" w:color="auto"/>
        <w:right w:val="none" w:sz="0" w:space="0" w:color="auto"/>
      </w:divBdr>
      <w:divsChild>
        <w:div w:id="429275351">
          <w:marLeft w:val="0"/>
          <w:marRight w:val="0"/>
          <w:marTop w:val="0"/>
          <w:marBottom w:val="0"/>
          <w:divBdr>
            <w:top w:val="none" w:sz="0" w:space="0" w:color="auto"/>
            <w:left w:val="none" w:sz="0" w:space="0" w:color="auto"/>
            <w:bottom w:val="none" w:sz="0" w:space="0" w:color="auto"/>
            <w:right w:val="none" w:sz="0" w:space="0" w:color="auto"/>
          </w:divBdr>
          <w:divsChild>
            <w:div w:id="205969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1207">
      <w:bodyDiv w:val="1"/>
      <w:marLeft w:val="0"/>
      <w:marRight w:val="0"/>
      <w:marTop w:val="0"/>
      <w:marBottom w:val="0"/>
      <w:divBdr>
        <w:top w:val="none" w:sz="0" w:space="0" w:color="auto"/>
        <w:left w:val="none" w:sz="0" w:space="0" w:color="auto"/>
        <w:bottom w:val="none" w:sz="0" w:space="0" w:color="auto"/>
        <w:right w:val="none" w:sz="0" w:space="0" w:color="auto"/>
      </w:divBdr>
      <w:divsChild>
        <w:div w:id="967247147">
          <w:marLeft w:val="0"/>
          <w:marRight w:val="0"/>
          <w:marTop w:val="0"/>
          <w:marBottom w:val="0"/>
          <w:divBdr>
            <w:top w:val="none" w:sz="0" w:space="0" w:color="auto"/>
            <w:left w:val="none" w:sz="0" w:space="0" w:color="auto"/>
            <w:bottom w:val="none" w:sz="0" w:space="0" w:color="auto"/>
            <w:right w:val="none" w:sz="0" w:space="0" w:color="auto"/>
          </w:divBdr>
          <w:divsChild>
            <w:div w:id="118929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5203">
      <w:bodyDiv w:val="1"/>
      <w:marLeft w:val="0"/>
      <w:marRight w:val="0"/>
      <w:marTop w:val="0"/>
      <w:marBottom w:val="0"/>
      <w:divBdr>
        <w:top w:val="none" w:sz="0" w:space="0" w:color="auto"/>
        <w:left w:val="none" w:sz="0" w:space="0" w:color="auto"/>
        <w:bottom w:val="none" w:sz="0" w:space="0" w:color="auto"/>
        <w:right w:val="none" w:sz="0" w:space="0" w:color="auto"/>
      </w:divBdr>
      <w:divsChild>
        <w:div w:id="1654871895">
          <w:marLeft w:val="0"/>
          <w:marRight w:val="0"/>
          <w:marTop w:val="0"/>
          <w:marBottom w:val="0"/>
          <w:divBdr>
            <w:top w:val="none" w:sz="0" w:space="0" w:color="auto"/>
            <w:left w:val="none" w:sz="0" w:space="0" w:color="auto"/>
            <w:bottom w:val="none" w:sz="0" w:space="0" w:color="auto"/>
            <w:right w:val="none" w:sz="0" w:space="0" w:color="auto"/>
          </w:divBdr>
          <w:divsChild>
            <w:div w:id="14681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3024">
      <w:bodyDiv w:val="1"/>
      <w:marLeft w:val="0"/>
      <w:marRight w:val="0"/>
      <w:marTop w:val="0"/>
      <w:marBottom w:val="0"/>
      <w:divBdr>
        <w:top w:val="none" w:sz="0" w:space="0" w:color="auto"/>
        <w:left w:val="none" w:sz="0" w:space="0" w:color="auto"/>
        <w:bottom w:val="none" w:sz="0" w:space="0" w:color="auto"/>
        <w:right w:val="none" w:sz="0" w:space="0" w:color="auto"/>
      </w:divBdr>
    </w:div>
    <w:div w:id="1721631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scm.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emf"/></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_rels/settings.xml.rels><?xml version="1.0" encoding="UTF-8" standalone="yes"?>
<Relationships xmlns="http://schemas.openxmlformats.org/package/2006/relationships"><Relationship Id="rId1" Type="http://schemas.openxmlformats.org/officeDocument/2006/relationships/attachedTemplate" Target="file:///I:\Departmental\Marketing\2013\Brand%20Roll%20out%202013\ARTWORK\Letterhead%20templates\HUM_Letterhead_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HUM_Letterhead_e-template.dotx</Template>
  <TotalTime>156</TotalTime>
  <Pages>1</Pages>
  <Words>515</Words>
  <Characters>2938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HUM_13109_Letterhead_v3.indd</vt:lpstr>
    </vt:vector>
  </TitlesOfParts>
  <Company>Humber College</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HUM_13109_Letterhead_v3.indd</dc:title>
  <dc:creator>Humber College</dc:creator>
  <cp:lastModifiedBy>Dylan Ravka</cp:lastModifiedBy>
  <cp:revision>100</cp:revision>
  <cp:lastPrinted>2013-11-22T20:54:00Z</cp:lastPrinted>
  <dcterms:created xsi:type="dcterms:W3CDTF">2022-09-15T04:13:00Z</dcterms:created>
  <dcterms:modified xsi:type="dcterms:W3CDTF">2022-09-29T13:31:00Z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2013-10-10T00:00:00Z</vt:filetime>
  </property>
  <property fmtid="{D5CDD505-2E9C-101B-9397-08002B2CF9AE}" pid="3" name="LastSaved">
    <vt:filetime>2013-11-22T00:00:00Z</vt:filetime>
  </property>
</Properties>
</file>